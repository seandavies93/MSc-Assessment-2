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884" w:rsidRDefault="00C83845" w:rsidP="00C83845">
      <w:pPr>
        <w:jc w:val="center"/>
        <w:rPr>
          <w:b/>
          <w:sz w:val="32"/>
          <w:szCs w:val="32"/>
        </w:rPr>
      </w:pPr>
      <w:r w:rsidRPr="00C83845">
        <w:rPr>
          <w:b/>
          <w:sz w:val="32"/>
          <w:szCs w:val="32"/>
        </w:rPr>
        <w:t>Programming AE2</w:t>
      </w:r>
    </w:p>
    <w:p w:rsidR="00C83845" w:rsidRDefault="00C83845" w:rsidP="00C83845">
      <w:pPr>
        <w:jc w:val="center"/>
        <w:rPr>
          <w:b/>
        </w:rPr>
      </w:pPr>
      <w:r>
        <w:rPr>
          <w:b/>
        </w:rPr>
        <w:t>Sean Davies</w:t>
      </w:r>
    </w:p>
    <w:p w:rsidR="00C83845" w:rsidRDefault="00C83845" w:rsidP="00C83845">
      <w:pPr>
        <w:jc w:val="center"/>
        <w:rPr>
          <w:b/>
        </w:rPr>
      </w:pPr>
      <w:r>
        <w:rPr>
          <w:b/>
        </w:rPr>
        <w:t>2243317D</w:t>
      </w:r>
    </w:p>
    <w:p w:rsidR="0013670F" w:rsidRDefault="00707708" w:rsidP="00B4092F">
      <w:r>
        <w:t xml:space="preserve">The program I created meets most of the specifications. The program will leave characters other than uppercase letters in the text file unaffected. It checks that there are duplicate characters in the keyword in the case of the </w:t>
      </w:r>
      <w:proofErr w:type="spellStart"/>
      <w:r>
        <w:t>monoalphabetic</w:t>
      </w:r>
      <w:proofErr w:type="spellEnd"/>
      <w:r>
        <w:t xml:space="preserve"> cipher</w:t>
      </w:r>
      <w:r w:rsidR="00E03318">
        <w:t>. It also checks the validity of the keyword: only upper-case letters otherwise the user is prompted to correct the keyword</w:t>
      </w:r>
      <w:r>
        <w:t>.</w:t>
      </w:r>
      <w:r w:rsidR="00736243">
        <w:t xml:space="preserve"> </w:t>
      </w:r>
      <w:r w:rsidR="00D25C0B">
        <w:t>I hav</w:t>
      </w:r>
      <w:r w:rsidR="00F57989">
        <w:t>e not implemented the</w:t>
      </w:r>
      <w:r w:rsidR="00D25C0B">
        <w:t xml:space="preserve"> </w:t>
      </w:r>
      <w:proofErr w:type="spellStart"/>
      <w:r w:rsidR="00D25C0B">
        <w:t>VCipher</w:t>
      </w:r>
      <w:proofErr w:type="spellEnd"/>
      <w:r w:rsidR="00D25C0B">
        <w:t xml:space="preserve"> using a two-dimensional array. The method I used involved shifting the array index using the index of the current keyword character as an offset and then using the re</w:t>
      </w:r>
      <w:r w:rsidR="00C036BE">
        <w:t>mainder operator (Modular arith</w:t>
      </w:r>
      <w:r w:rsidR="00D25C0B">
        <w:t>metic) to ensure that the characters shifted off the end of the array bounds are cycled back</w:t>
      </w:r>
      <w:r w:rsidR="0013670F">
        <w:t>.</w:t>
      </w:r>
    </w:p>
    <w:p w:rsidR="001D2069" w:rsidRPr="00A16877" w:rsidRDefault="008C6328" w:rsidP="00B4092F">
      <w:r>
        <w:rPr>
          <w:rFonts w:eastAsiaTheme="minorEastAsia"/>
        </w:rPr>
        <w:t xml:space="preserve">In the case of the </w:t>
      </w:r>
      <w:proofErr w:type="spellStart"/>
      <w:r>
        <w:rPr>
          <w:rFonts w:eastAsiaTheme="minorEastAsia"/>
        </w:rPr>
        <w:t>VCipher</w:t>
      </w:r>
      <w:proofErr w:type="spellEnd"/>
      <w:r>
        <w:rPr>
          <w:rFonts w:eastAsiaTheme="minorEastAsia"/>
        </w:rPr>
        <w:t xml:space="preserve"> under normal circumstances the program progresses through the keyword</w:t>
      </w:r>
      <w:r w:rsidR="00155278">
        <w:rPr>
          <w:rFonts w:eastAsiaTheme="minorEastAsia"/>
        </w:rPr>
        <w:t xml:space="preserve"> characters</w:t>
      </w:r>
      <w:r>
        <w:rPr>
          <w:rFonts w:eastAsiaTheme="minorEastAsia"/>
        </w:rPr>
        <w:t xml:space="preserve"> but when the program encounters a</w:t>
      </w:r>
      <w:r w:rsidR="00A57DDF">
        <w:rPr>
          <w:rFonts w:eastAsiaTheme="minorEastAsia"/>
        </w:rPr>
        <w:t xml:space="preserve"> message</w:t>
      </w:r>
      <w:r>
        <w:rPr>
          <w:rFonts w:eastAsiaTheme="minorEastAsia"/>
        </w:rPr>
        <w:t xml:space="preserve"> character that is not </w:t>
      </w:r>
      <w:r w:rsidR="00155278">
        <w:rPr>
          <w:rFonts w:eastAsiaTheme="minorEastAsia"/>
        </w:rPr>
        <w:t>an upper-case letter it halts this process</w:t>
      </w:r>
      <w:r>
        <w:rPr>
          <w:rFonts w:eastAsiaTheme="minorEastAsia"/>
        </w:rPr>
        <w:t>.</w:t>
      </w:r>
      <w:r w:rsidR="003F012B">
        <w:rPr>
          <w:rFonts w:eastAsiaTheme="minorEastAsia"/>
        </w:rPr>
        <w:t xml:space="preserve"> </w:t>
      </w:r>
      <w:r w:rsidR="0063719E">
        <w:rPr>
          <w:rFonts w:eastAsiaTheme="minorEastAsia"/>
        </w:rPr>
        <w:t>The letter frequency report shows the frequencies of the encrypted message if performing an encryption or the frequencies of the decrypted message if performing a decryption.</w:t>
      </w:r>
    </w:p>
    <w:p w:rsidR="00B4092F" w:rsidRDefault="00A2202C" w:rsidP="00C83845">
      <w:r>
        <w:rPr>
          <w:noProof/>
          <w:lang w:eastAsia="en-GB"/>
        </w:rPr>
        <w:drawing>
          <wp:inline distT="0" distB="0" distL="0" distR="0" wp14:anchorId="0EE41191" wp14:editId="565B5840">
            <wp:extent cx="5731510" cy="3766508"/>
            <wp:effectExtent l="0" t="0" r="2540" b="571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rotWithShape="1">
                    <a:blip r:embed="rId5">
                      <a:extLst>
                        <a:ext uri="{28A0092B-C50C-407E-A947-70E740481C1C}">
                          <a14:useLocalDpi xmlns:a14="http://schemas.microsoft.com/office/drawing/2010/main" val="0"/>
                        </a:ext>
                      </a:extLst>
                    </a:blip>
                    <a:srcRect l="2985" t="21708" r="47389" b="20315"/>
                    <a:stretch/>
                  </pic:blipFill>
                  <pic:spPr bwMode="auto">
                    <a:xfrm>
                      <a:off x="0" y="0"/>
                      <a:ext cx="5731510" cy="3766508"/>
                    </a:xfrm>
                    <a:prstGeom prst="rect">
                      <a:avLst/>
                    </a:prstGeom>
                    <a:noFill/>
                    <a:ln>
                      <a:noFill/>
                    </a:ln>
                    <a:extLst/>
                  </pic:spPr>
                </pic:pic>
              </a:graphicData>
            </a:graphic>
          </wp:inline>
        </w:drawing>
      </w:r>
    </w:p>
    <w:p w:rsidR="00D96884" w:rsidRDefault="00D96884" w:rsidP="00C83845">
      <w:r>
        <w:t xml:space="preserve">Figure 1: This shows that the cipher generated from the keyword in the case of the </w:t>
      </w:r>
      <w:proofErr w:type="spellStart"/>
      <w:r>
        <w:t>monocipher</w:t>
      </w:r>
      <w:proofErr w:type="spellEnd"/>
      <w:r>
        <w:t xml:space="preserve"> is </w:t>
      </w:r>
      <w:r w:rsidR="00560604">
        <w:t>as it should be.</w:t>
      </w:r>
      <w:r w:rsidR="00A2202C">
        <w:t xml:space="preserve"> It also demonstrates that the success of the encryption algorithm.</w:t>
      </w:r>
    </w:p>
    <w:p w:rsidR="00AC4B49" w:rsidRDefault="00146661" w:rsidP="00C83845">
      <w:r>
        <w:rPr>
          <w:noProof/>
          <w:lang w:eastAsia="en-GB"/>
        </w:rPr>
        <w:lastRenderedPageBreak/>
        <w:drawing>
          <wp:inline distT="0" distB="0" distL="0" distR="0" wp14:anchorId="2BA7A004" wp14:editId="50B35080">
            <wp:extent cx="5731510" cy="3621384"/>
            <wp:effectExtent l="0" t="0" r="254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2911" t="24362" r="48545" b="21111"/>
                    <a:stretch/>
                  </pic:blipFill>
                  <pic:spPr bwMode="auto">
                    <a:xfrm>
                      <a:off x="0" y="0"/>
                      <a:ext cx="5731510" cy="3621384"/>
                    </a:xfrm>
                    <a:prstGeom prst="rect">
                      <a:avLst/>
                    </a:prstGeom>
                    <a:noFill/>
                    <a:ln>
                      <a:noFill/>
                    </a:ln>
                    <a:extLst/>
                  </pic:spPr>
                </pic:pic>
              </a:graphicData>
            </a:graphic>
          </wp:inline>
        </w:drawing>
      </w:r>
    </w:p>
    <w:p w:rsidR="00AC4B49" w:rsidRDefault="00AC4B49" w:rsidP="00C83845">
      <w:r>
        <w:t>Figure 2: This demons</w:t>
      </w:r>
      <w:r w:rsidR="00146661">
        <w:t xml:space="preserve">trates the </w:t>
      </w:r>
      <w:r>
        <w:t>success of the decryption algorithm</w:t>
      </w:r>
      <w:r w:rsidR="002E11CD">
        <w:t>. The frequency report of the de</w:t>
      </w:r>
      <w:r>
        <w:t>crypted message is also shown.</w:t>
      </w:r>
    </w:p>
    <w:p w:rsidR="00E41ACB" w:rsidRDefault="00332A14" w:rsidP="00C83845">
      <w:r>
        <w:rPr>
          <w:noProof/>
          <w:lang w:eastAsia="en-GB"/>
        </w:rPr>
        <w:drawing>
          <wp:inline distT="0" distB="0" distL="0" distR="0" wp14:anchorId="18531F53" wp14:editId="66B5C9EC">
            <wp:extent cx="5731510" cy="3523409"/>
            <wp:effectExtent l="0" t="0" r="2540" b="127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2313" t="28872" r="52164" b="21377"/>
                    <a:stretch/>
                  </pic:blipFill>
                  <pic:spPr bwMode="auto">
                    <a:xfrm>
                      <a:off x="0" y="0"/>
                      <a:ext cx="5731510" cy="3523409"/>
                    </a:xfrm>
                    <a:prstGeom prst="rect">
                      <a:avLst/>
                    </a:prstGeom>
                    <a:noFill/>
                    <a:ln>
                      <a:noFill/>
                    </a:ln>
                    <a:extLst/>
                  </pic:spPr>
                </pic:pic>
              </a:graphicData>
            </a:graphic>
          </wp:inline>
        </w:drawing>
      </w:r>
    </w:p>
    <w:p w:rsidR="00332A14" w:rsidRDefault="00332A14" w:rsidP="00C83845">
      <w:r>
        <w:t xml:space="preserve">Figure 3: Another </w:t>
      </w:r>
      <w:proofErr w:type="spellStart"/>
      <w:r>
        <w:t>monocipher</w:t>
      </w:r>
      <w:proofErr w:type="spellEnd"/>
      <w:r>
        <w:t xml:space="preserve"> encryption demonstration</w:t>
      </w:r>
      <w:r w:rsidR="00093E04">
        <w:t>.</w:t>
      </w:r>
    </w:p>
    <w:p w:rsidR="00093E04" w:rsidRDefault="00093E04" w:rsidP="00C83845">
      <w:r>
        <w:rPr>
          <w:noProof/>
          <w:lang w:eastAsia="en-GB"/>
        </w:rPr>
        <w:lastRenderedPageBreak/>
        <w:drawing>
          <wp:inline distT="0" distB="0" distL="0" distR="0" wp14:anchorId="63C82EAC" wp14:editId="2A3126BD">
            <wp:extent cx="5731510" cy="3422373"/>
            <wp:effectExtent l="0" t="0" r="2540" b="6985"/>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2313" t="30996" r="50821" b="19253"/>
                    <a:stretch/>
                  </pic:blipFill>
                  <pic:spPr bwMode="auto">
                    <a:xfrm>
                      <a:off x="0" y="0"/>
                      <a:ext cx="5731510" cy="3422373"/>
                    </a:xfrm>
                    <a:prstGeom prst="rect">
                      <a:avLst/>
                    </a:prstGeom>
                    <a:noFill/>
                    <a:ln>
                      <a:noFill/>
                    </a:ln>
                    <a:extLst/>
                  </pic:spPr>
                </pic:pic>
              </a:graphicData>
            </a:graphic>
          </wp:inline>
        </w:drawing>
      </w:r>
    </w:p>
    <w:p w:rsidR="00093E04" w:rsidRDefault="00093E04" w:rsidP="00C83845">
      <w:r>
        <w:t>Figure 4: This shows the decryption of the previous encryption.</w:t>
      </w:r>
    </w:p>
    <w:p w:rsidR="00B05F51" w:rsidRDefault="00611A87" w:rsidP="00C83845">
      <w:r>
        <w:rPr>
          <w:noProof/>
          <w:lang w:eastAsia="en-GB"/>
        </w:rPr>
        <w:drawing>
          <wp:inline distT="0" distB="0" distL="0" distR="0" wp14:anchorId="4A5AF131" wp14:editId="4B9D5FDE">
            <wp:extent cx="5731510" cy="3489118"/>
            <wp:effectExtent l="0" t="0" r="2540" b="0"/>
            <wp:docPr id="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2537" t="25953" r="49776" b="22438"/>
                    <a:stretch/>
                  </pic:blipFill>
                  <pic:spPr bwMode="auto">
                    <a:xfrm>
                      <a:off x="0" y="0"/>
                      <a:ext cx="5731510" cy="3489118"/>
                    </a:xfrm>
                    <a:prstGeom prst="rect">
                      <a:avLst/>
                    </a:prstGeom>
                    <a:noFill/>
                    <a:ln>
                      <a:noFill/>
                    </a:ln>
                    <a:extLst/>
                  </pic:spPr>
                </pic:pic>
              </a:graphicData>
            </a:graphic>
          </wp:inline>
        </w:drawing>
      </w:r>
    </w:p>
    <w:p w:rsidR="00611A87" w:rsidRDefault="00611A87" w:rsidP="00C83845">
      <w:r>
        <w:t xml:space="preserve">Figure 5: Yet another demonstration of the </w:t>
      </w:r>
      <w:proofErr w:type="spellStart"/>
      <w:r>
        <w:t>moncipher</w:t>
      </w:r>
      <w:proofErr w:type="spellEnd"/>
      <w:r>
        <w:t xml:space="preserve"> functionality</w:t>
      </w:r>
      <w:r w:rsidR="00C21347">
        <w:t>, showing how the program handles non-alphabetic characters and lower case letters.</w:t>
      </w:r>
    </w:p>
    <w:p w:rsidR="000004E0" w:rsidRDefault="000004E0" w:rsidP="00C83845">
      <w:r>
        <w:rPr>
          <w:noProof/>
          <w:lang w:eastAsia="en-GB"/>
        </w:rPr>
        <w:lastRenderedPageBreak/>
        <w:drawing>
          <wp:inline distT="0" distB="0" distL="0" distR="0" wp14:anchorId="3B53AC6F" wp14:editId="3086DD57">
            <wp:extent cx="5731510" cy="2985774"/>
            <wp:effectExtent l="0" t="0" r="2540" b="5080"/>
            <wp:docPr id="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1866" t="33648" r="48432" b="20315"/>
                    <a:stretch/>
                  </pic:blipFill>
                  <pic:spPr bwMode="auto">
                    <a:xfrm>
                      <a:off x="0" y="0"/>
                      <a:ext cx="5731510" cy="2985774"/>
                    </a:xfrm>
                    <a:prstGeom prst="rect">
                      <a:avLst/>
                    </a:prstGeom>
                    <a:noFill/>
                    <a:ln>
                      <a:noFill/>
                    </a:ln>
                    <a:extLst/>
                  </pic:spPr>
                </pic:pic>
              </a:graphicData>
            </a:graphic>
          </wp:inline>
        </w:drawing>
      </w:r>
    </w:p>
    <w:p w:rsidR="000004E0" w:rsidRDefault="000004E0" w:rsidP="00C83845">
      <w:r>
        <w:t>Figure 6: This shows the decryption of the previously encrypted message.</w:t>
      </w:r>
    </w:p>
    <w:p w:rsidR="009F0996" w:rsidRDefault="00B944C5" w:rsidP="00C83845">
      <w:r>
        <w:rPr>
          <w:noProof/>
          <w:lang w:eastAsia="en-GB"/>
        </w:rPr>
        <w:drawing>
          <wp:inline distT="0" distB="0" distL="0" distR="0" wp14:anchorId="2955AEC6" wp14:editId="2DCE02E3">
            <wp:extent cx="5731510" cy="3007818"/>
            <wp:effectExtent l="0" t="0" r="2540" b="2540"/>
            <wp:docPr id="1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9" t="12687" r="52090" b="43657"/>
                    <a:stretch/>
                  </pic:blipFill>
                  <pic:spPr bwMode="auto">
                    <a:xfrm>
                      <a:off x="0" y="0"/>
                      <a:ext cx="5731510" cy="3007818"/>
                    </a:xfrm>
                    <a:prstGeom prst="rect">
                      <a:avLst/>
                    </a:prstGeom>
                    <a:noFill/>
                    <a:ln>
                      <a:noFill/>
                    </a:ln>
                    <a:extLst/>
                  </pic:spPr>
                </pic:pic>
              </a:graphicData>
            </a:graphic>
          </wp:inline>
        </w:drawing>
      </w:r>
    </w:p>
    <w:p w:rsidR="00B944C5" w:rsidRDefault="00B944C5" w:rsidP="00C83845">
      <w:r>
        <w:t xml:space="preserve">Figure 7: This demonstrates the </w:t>
      </w:r>
      <w:proofErr w:type="spellStart"/>
      <w:r>
        <w:t>Vigenere</w:t>
      </w:r>
      <w:proofErr w:type="spellEnd"/>
      <w:r>
        <w:t xml:space="preserve"> cipher encryption.</w:t>
      </w:r>
    </w:p>
    <w:p w:rsidR="00B944C5" w:rsidRDefault="00B944C5" w:rsidP="00C83845">
      <w:r>
        <w:rPr>
          <w:noProof/>
          <w:lang w:eastAsia="en-GB"/>
        </w:rPr>
        <w:lastRenderedPageBreak/>
        <w:drawing>
          <wp:inline distT="0" distB="0" distL="0" distR="0" wp14:anchorId="1D9880CB" wp14:editId="352E4D04">
            <wp:extent cx="5731510" cy="3016391"/>
            <wp:effectExtent l="0" t="0" r="2540" b="0"/>
            <wp:docPr id="1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1866" t="12686" r="50074" b="42338"/>
                    <a:stretch/>
                  </pic:blipFill>
                  <pic:spPr bwMode="auto">
                    <a:xfrm>
                      <a:off x="0" y="0"/>
                      <a:ext cx="5731510" cy="3016391"/>
                    </a:xfrm>
                    <a:prstGeom prst="rect">
                      <a:avLst/>
                    </a:prstGeom>
                    <a:noFill/>
                    <a:ln>
                      <a:noFill/>
                    </a:ln>
                    <a:extLst/>
                  </pic:spPr>
                </pic:pic>
              </a:graphicData>
            </a:graphic>
          </wp:inline>
        </w:drawing>
      </w:r>
    </w:p>
    <w:p w:rsidR="00B944C5" w:rsidRDefault="00B944C5" w:rsidP="00C83845">
      <w:r>
        <w:t xml:space="preserve">Figure 8: </w:t>
      </w:r>
      <w:r w:rsidR="001E5590">
        <w:t>This shows the decryption of the previously encrypted message.</w:t>
      </w:r>
    </w:p>
    <w:p w:rsidR="005048E0" w:rsidRDefault="00CC216F" w:rsidP="00C83845">
      <w:r>
        <w:rPr>
          <w:noProof/>
          <w:lang w:eastAsia="en-GB"/>
        </w:rPr>
        <w:drawing>
          <wp:inline distT="0" distB="0" distL="0" distR="0" wp14:anchorId="754CDE69" wp14:editId="3498B7BC">
            <wp:extent cx="5731510" cy="3253979"/>
            <wp:effectExtent l="0" t="0" r="2540" b="3810"/>
            <wp:docPr id="1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105" t="28740" r="52761" b="24694"/>
                    <a:stretch/>
                  </pic:blipFill>
                  <pic:spPr bwMode="auto">
                    <a:xfrm>
                      <a:off x="0" y="0"/>
                      <a:ext cx="5731510" cy="3253979"/>
                    </a:xfrm>
                    <a:prstGeom prst="rect">
                      <a:avLst/>
                    </a:prstGeom>
                    <a:noFill/>
                    <a:ln>
                      <a:noFill/>
                    </a:ln>
                    <a:extLst/>
                  </pic:spPr>
                </pic:pic>
              </a:graphicData>
            </a:graphic>
          </wp:inline>
        </w:drawing>
      </w:r>
    </w:p>
    <w:p w:rsidR="00CC216F" w:rsidRDefault="00CC216F" w:rsidP="00C83845">
      <w:r>
        <w:t xml:space="preserve">Figure 9: Another </w:t>
      </w:r>
      <w:proofErr w:type="spellStart"/>
      <w:r>
        <w:t>Vigenere</w:t>
      </w:r>
      <w:proofErr w:type="spellEnd"/>
      <w:r>
        <w:t xml:space="preserve"> encryption</w:t>
      </w:r>
      <w:r w:rsidR="008D5868">
        <w:t>.</w:t>
      </w:r>
    </w:p>
    <w:p w:rsidR="008D5868" w:rsidRDefault="000A055E" w:rsidP="00C83845">
      <w:r>
        <w:rPr>
          <w:noProof/>
          <w:lang w:eastAsia="en-GB"/>
        </w:rPr>
        <w:lastRenderedPageBreak/>
        <w:drawing>
          <wp:inline distT="0" distB="0" distL="0" distR="0" wp14:anchorId="6FD0D6BB" wp14:editId="2ED3F281">
            <wp:extent cx="5731510" cy="3032924"/>
            <wp:effectExtent l="0" t="0" r="2540" b="0"/>
            <wp:docPr id="10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1567" t="29270" r="49925" b="25092"/>
                    <a:stretch/>
                  </pic:blipFill>
                  <pic:spPr bwMode="auto">
                    <a:xfrm>
                      <a:off x="0" y="0"/>
                      <a:ext cx="5731510" cy="3032924"/>
                    </a:xfrm>
                    <a:prstGeom prst="rect">
                      <a:avLst/>
                    </a:prstGeom>
                    <a:noFill/>
                    <a:ln>
                      <a:noFill/>
                    </a:ln>
                    <a:extLst/>
                  </pic:spPr>
                </pic:pic>
              </a:graphicData>
            </a:graphic>
          </wp:inline>
        </w:drawing>
      </w:r>
    </w:p>
    <w:p w:rsidR="000A055E" w:rsidRDefault="000A055E" w:rsidP="00C83845">
      <w:r>
        <w:t xml:space="preserve">Figure 10: </w:t>
      </w:r>
      <w:proofErr w:type="spellStart"/>
      <w:r>
        <w:t>Vigenere</w:t>
      </w:r>
      <w:proofErr w:type="spellEnd"/>
      <w:r>
        <w:t xml:space="preserve"> decryption of the previously encrypted file.</w:t>
      </w:r>
    </w:p>
    <w:p w:rsidR="00C21A05" w:rsidRDefault="00C21A05" w:rsidP="00C83845">
      <w:r>
        <w:rPr>
          <w:noProof/>
          <w:lang w:eastAsia="en-GB"/>
        </w:rPr>
        <w:drawing>
          <wp:inline distT="0" distB="0" distL="0" distR="0" wp14:anchorId="3303CEBB" wp14:editId="15C0A62E">
            <wp:extent cx="5731510" cy="2449976"/>
            <wp:effectExtent l="0" t="0" r="2540" b="7620"/>
            <wp:docPr id="1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2462" t="23964" r="58956" b="46716"/>
                    <a:stretch/>
                  </pic:blipFill>
                  <pic:spPr bwMode="auto">
                    <a:xfrm>
                      <a:off x="0" y="0"/>
                      <a:ext cx="5731510" cy="2449976"/>
                    </a:xfrm>
                    <a:prstGeom prst="rect">
                      <a:avLst/>
                    </a:prstGeom>
                    <a:noFill/>
                    <a:ln>
                      <a:noFill/>
                    </a:ln>
                    <a:extLst/>
                  </pic:spPr>
                </pic:pic>
              </a:graphicData>
            </a:graphic>
          </wp:inline>
        </w:drawing>
      </w:r>
    </w:p>
    <w:p w:rsidR="00C21A05" w:rsidRDefault="00C21A05" w:rsidP="00C83845">
      <w:r>
        <w:t xml:space="preserve">Figure </w:t>
      </w:r>
      <w:r w:rsidR="00AD0140">
        <w:t>11</w:t>
      </w:r>
      <w:r>
        <w:t>: This image shows what happens when th</w:t>
      </w:r>
      <w:r w:rsidR="00251D89">
        <w:t>e user tries to process the file</w:t>
      </w:r>
      <w:r>
        <w:t xml:space="preserve"> if there are duplicate characters in the keyword.</w:t>
      </w:r>
    </w:p>
    <w:p w:rsidR="0007739E" w:rsidRDefault="00B9150B" w:rsidP="00C83845">
      <w:r>
        <w:rPr>
          <w:noProof/>
          <w:lang w:eastAsia="en-GB"/>
        </w:rPr>
        <w:lastRenderedPageBreak/>
        <w:drawing>
          <wp:inline distT="0" distB="0" distL="0" distR="0" wp14:anchorId="33CB2884" wp14:editId="4C130CA2">
            <wp:extent cx="5418161" cy="3330054"/>
            <wp:effectExtent l="0" t="0" r="0" b="3810"/>
            <wp:docPr id="10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2462" t="33118" r="67911" b="34510"/>
                    <a:stretch/>
                  </pic:blipFill>
                  <pic:spPr bwMode="auto">
                    <a:xfrm>
                      <a:off x="0" y="0"/>
                      <a:ext cx="5418161" cy="333005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9150B" w:rsidRDefault="00AD0140" w:rsidP="00C83845">
      <w:r>
        <w:t>Figure 12</w:t>
      </w:r>
      <w:r w:rsidR="00B9150B">
        <w:t>: This is what happens when the user attempts to process a cipher with an invalid keyword.</w:t>
      </w:r>
    </w:p>
    <w:p w:rsidR="00E955AF" w:rsidRDefault="00E955AF" w:rsidP="00C83845">
      <w:r>
        <w:rPr>
          <w:noProof/>
          <w:lang w:eastAsia="en-GB"/>
        </w:rPr>
        <w:drawing>
          <wp:inline distT="0" distB="0" distL="0" distR="0" wp14:anchorId="065D6F36" wp14:editId="55B2D1FF">
            <wp:extent cx="3998794" cy="3029804"/>
            <wp:effectExtent l="0" t="0" r="1905" b="0"/>
            <wp:docPr id="10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2538" t="33648" r="75597" b="36899"/>
                    <a:stretch/>
                  </pic:blipFill>
                  <pic:spPr bwMode="auto">
                    <a:xfrm>
                      <a:off x="0" y="0"/>
                      <a:ext cx="3998794" cy="302980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955AF" w:rsidRPr="00C83845" w:rsidRDefault="00AD0140" w:rsidP="00C83845">
      <w:r>
        <w:t>Figure 13</w:t>
      </w:r>
      <w:r w:rsidR="00E955AF">
        <w:t>: This is what is displayed if the user uses an incorrect file</w:t>
      </w:r>
      <w:r w:rsidR="008E2D65">
        <w:t xml:space="preserve"> </w:t>
      </w:r>
      <w:r w:rsidR="00E955AF">
        <w:t>name convention</w:t>
      </w:r>
      <w:r w:rsidR="008E2D65">
        <w:t>.</w:t>
      </w:r>
      <w:bookmarkStart w:id="0" w:name="_GoBack"/>
      <w:bookmarkEnd w:id="0"/>
    </w:p>
    <w:sectPr w:rsidR="00E955AF" w:rsidRPr="00C838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845"/>
    <w:rsid w:val="000004E0"/>
    <w:rsid w:val="0007739E"/>
    <w:rsid w:val="00093E04"/>
    <w:rsid w:val="000A055E"/>
    <w:rsid w:val="0013670F"/>
    <w:rsid w:val="00146661"/>
    <w:rsid w:val="00155278"/>
    <w:rsid w:val="001D2069"/>
    <w:rsid w:val="001E5590"/>
    <w:rsid w:val="00204585"/>
    <w:rsid w:val="00251D89"/>
    <w:rsid w:val="002524D2"/>
    <w:rsid w:val="002E11CD"/>
    <w:rsid w:val="00332A14"/>
    <w:rsid w:val="003F012B"/>
    <w:rsid w:val="005048E0"/>
    <w:rsid w:val="00557D92"/>
    <w:rsid w:val="00560604"/>
    <w:rsid w:val="00560E4D"/>
    <w:rsid w:val="00611A87"/>
    <w:rsid w:val="0063719E"/>
    <w:rsid w:val="00707708"/>
    <w:rsid w:val="00736243"/>
    <w:rsid w:val="00765A4D"/>
    <w:rsid w:val="00810377"/>
    <w:rsid w:val="008307C0"/>
    <w:rsid w:val="0087059F"/>
    <w:rsid w:val="008C6328"/>
    <w:rsid w:val="008D5868"/>
    <w:rsid w:val="008E2D65"/>
    <w:rsid w:val="008F6CCB"/>
    <w:rsid w:val="00960ACC"/>
    <w:rsid w:val="009F0996"/>
    <w:rsid w:val="00A04F3E"/>
    <w:rsid w:val="00A16877"/>
    <w:rsid w:val="00A2202C"/>
    <w:rsid w:val="00A43487"/>
    <w:rsid w:val="00A57DDF"/>
    <w:rsid w:val="00AC4B49"/>
    <w:rsid w:val="00AD0140"/>
    <w:rsid w:val="00B05F51"/>
    <w:rsid w:val="00B4092F"/>
    <w:rsid w:val="00B9150B"/>
    <w:rsid w:val="00B92B1F"/>
    <w:rsid w:val="00B944C5"/>
    <w:rsid w:val="00C036BE"/>
    <w:rsid w:val="00C21347"/>
    <w:rsid w:val="00C21A05"/>
    <w:rsid w:val="00C83845"/>
    <w:rsid w:val="00CC216F"/>
    <w:rsid w:val="00D25C0B"/>
    <w:rsid w:val="00D60815"/>
    <w:rsid w:val="00D96884"/>
    <w:rsid w:val="00E03318"/>
    <w:rsid w:val="00E20998"/>
    <w:rsid w:val="00E41ACB"/>
    <w:rsid w:val="00E955AF"/>
    <w:rsid w:val="00EC57EC"/>
    <w:rsid w:val="00ED24D1"/>
    <w:rsid w:val="00F57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2B1F"/>
    <w:rPr>
      <w:color w:val="808080"/>
    </w:rPr>
  </w:style>
  <w:style w:type="paragraph" w:styleId="BalloonText">
    <w:name w:val="Balloon Text"/>
    <w:basedOn w:val="Normal"/>
    <w:link w:val="BalloonTextChar"/>
    <w:uiPriority w:val="99"/>
    <w:semiHidden/>
    <w:unhideWhenUsed/>
    <w:rsid w:val="00B92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B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2B1F"/>
    <w:rPr>
      <w:color w:val="808080"/>
    </w:rPr>
  </w:style>
  <w:style w:type="paragraph" w:styleId="BalloonText">
    <w:name w:val="Balloon Text"/>
    <w:basedOn w:val="Normal"/>
    <w:link w:val="BalloonTextChar"/>
    <w:uiPriority w:val="99"/>
    <w:semiHidden/>
    <w:unhideWhenUsed/>
    <w:rsid w:val="00B92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B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E6AAA6C8.dotm</Template>
  <TotalTime>0</TotalTime>
  <Pages>7</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2360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Masters Student</dc:creator>
  <cp:lastModifiedBy>Masters Student</cp:lastModifiedBy>
  <cp:revision>2</cp:revision>
  <dcterms:created xsi:type="dcterms:W3CDTF">2016-12-06T16:51:00Z</dcterms:created>
  <dcterms:modified xsi:type="dcterms:W3CDTF">2016-12-06T16:51:00Z</dcterms:modified>
</cp:coreProperties>
</file>